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sdt>
      <w:sdtPr>
        <w:rPr>
          <w:rFonts w:ascii="Satoshi" w:hAnsi="Satoshi" w:cs="Arial"/>
          <w:sz w:val="32"/>
          <w:szCs w:val="32"/>
        </w:rPr>
        <w:id w:val="1885288364"/>
        <w:lock w:val="sdtContentLocked"/>
        <w:placeholder>
          <w:docPart w:val="0B71E987AB5AE84F947FE286A2B4E714"/>
        </w:placeholder>
      </w:sdtPr>
      <w:sdtContent>
        <w:p w14:paraId="41964F7A" w14:textId="77777777" w:rsidR="00392A97" w:rsidRPr="0064216D" w:rsidRDefault="0040002B" w:rsidP="00B51A77">
          <w:pPr>
            <w:ind w:left="3686" w:right="424"/>
            <w:jc w:val="both"/>
            <w:rPr>
              <w:rFonts w:ascii="Satoshi" w:hAnsi="Satoshi" w:cs="Arial"/>
              <w:sz w:val="32"/>
              <w:szCs w:val="32"/>
              <w:lang w:val="en-US"/>
            </w:rPr>
          </w:pPr>
          <w:r w:rsidRPr="00CB323B">
            <w:rPr>
              <w:rFonts w:ascii="Satoshi" w:hAnsi="Satoshi" w:cs="Arial"/>
              <w:sz w:val="32"/>
              <w:szCs w:val="32"/>
            </w:rPr>
            <w:t>OVERVIEW.</w:t>
          </w:r>
        </w:p>
      </w:sdtContent>
    </w:sdt>
    <w:p w14:paraId="0856E91F" w14:textId="17F24A21" w:rsidR="00F635D5" w:rsidRPr="0064216D" w:rsidRDefault="00761178" w:rsidP="004345BE">
      <w:pPr>
        <w:ind w:left="3686" w:right="424"/>
        <w:jc w:val="both"/>
        <w:rPr>
          <w:rFonts w:ascii="Satoshi" w:hAnsi="Satoshi"/>
          <w:lang w:val="en-US"/>
        </w:rPr>
      </w:pPr>
      <w:r w:rsidRPr="00761178">
        <w:rPr>
          <w:rFonts w:ascii="Satoshi" w:hAnsi="Satoshi"/>
          <w:sz w:val="24"/>
          <w:szCs w:val="24"/>
        </w:rPr>
        <w:t xml:space="preserve">Luke Reese is an AI Cyber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 Analyst with a background in advanced cybersecurity, threat intelligence, and autonomous security systems. He holds a Bachelor of Science in Computer Science and Artificial Intelligence from the Massachusetts Institute of Technology and a </w:t>
      </w:r>
      <w:proofErr w:type="gramStart"/>
      <w:r w:rsidRPr="00761178">
        <w:rPr>
          <w:rFonts w:ascii="Satoshi" w:hAnsi="Satoshi"/>
          <w:sz w:val="24"/>
          <w:szCs w:val="24"/>
        </w:rPr>
        <w:t>Master’s</w:t>
      </w:r>
      <w:proofErr w:type="gramEnd"/>
      <w:r w:rsidRPr="00761178">
        <w:rPr>
          <w:rFonts w:ascii="Satoshi" w:hAnsi="Satoshi"/>
          <w:sz w:val="24"/>
          <w:szCs w:val="24"/>
        </w:rPr>
        <w:t xml:space="preserve"> degree focused on AI-driven cyber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 from a restricted-access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 research institute. His work spans government,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, and critical infrastructure environments, where he has designed and deployed machine-learning–based threat detection, conducted advanced adversary analysis, and contributed to resilient, automated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 architectures. Luke combines strong software engineering skills with intelligence-driven security operations, specializing in proactive threat </w:t>
      </w:r>
      <w:proofErr w:type="spellStart"/>
      <w:r w:rsidRPr="00761178">
        <w:rPr>
          <w:rFonts w:ascii="Satoshi" w:hAnsi="Satoshi"/>
          <w:sz w:val="24"/>
          <w:szCs w:val="24"/>
        </w:rPr>
        <w:t>modeling</w:t>
      </w:r>
      <w:proofErr w:type="spellEnd"/>
      <w:r w:rsidRPr="00761178">
        <w:rPr>
          <w:rFonts w:ascii="Satoshi" w:hAnsi="Satoshi"/>
          <w:sz w:val="24"/>
          <w:szCs w:val="24"/>
        </w:rPr>
        <w:t xml:space="preserve">, incident response, and the integration of AI into large-scale cyber </w:t>
      </w:r>
      <w:proofErr w:type="spellStart"/>
      <w:r w:rsidRPr="00761178">
        <w:rPr>
          <w:rFonts w:ascii="Satoshi" w:hAnsi="Satoshi"/>
          <w:sz w:val="24"/>
          <w:szCs w:val="24"/>
        </w:rPr>
        <w:t>defense</w:t>
      </w:r>
      <w:proofErr w:type="spellEnd"/>
      <w:r w:rsidRPr="00761178">
        <w:rPr>
          <w:rFonts w:ascii="Satoshi" w:hAnsi="Satoshi"/>
          <w:sz w:val="24"/>
          <w:szCs w:val="24"/>
        </w:rPr>
        <w:t xml:space="preserve"> systems.</w:t>
      </w:r>
    </w:p>
    <w:sdt>
      <w:sdtPr>
        <w:rPr>
          <w:rFonts w:ascii="Satoshi" w:hAnsi="Satoshi"/>
          <w:sz w:val="32"/>
          <w:szCs w:val="32"/>
        </w:rPr>
        <w:id w:val="-1699313445"/>
        <w:lock w:val="sdtContentLocked"/>
        <w:placeholder>
          <w:docPart w:val="0B71E987AB5AE84F947FE286A2B4E714"/>
        </w:placeholder>
      </w:sdtPr>
      <w:sdtContent>
        <w:p w14:paraId="2E53D6AF" w14:textId="77777777" w:rsidR="00B03F23" w:rsidRDefault="0040002B" w:rsidP="0095573F">
          <w:pPr>
            <w:ind w:left="3686" w:right="424"/>
            <w:jc w:val="both"/>
            <w:rPr>
              <w:rFonts w:ascii="Satoshi" w:hAnsi="Satoshi"/>
              <w:sz w:val="32"/>
              <w:szCs w:val="32"/>
            </w:rPr>
          </w:pPr>
          <w:r w:rsidRPr="00CB323B">
            <w:rPr>
              <w:rFonts w:ascii="Satoshi" w:hAnsi="Satoshi"/>
              <w:sz w:val="32"/>
              <w:szCs w:val="32"/>
            </w:rPr>
            <w:t>PROFESSIONAL EXPERIENCE.</w:t>
          </w:r>
        </w:p>
      </w:sdtContent>
    </w:sdt>
    <w:sdt>
      <w:sdtPr>
        <w:rPr>
          <w:rStyle w:val="JobExperienceTitleLengthStyleChar"/>
        </w:rPr>
        <w:id w:val="828792327"/>
        <w15:repeatingSection/>
      </w:sdtPr>
      <w:sdtEndPr>
        <w:rPr>
          <w:rStyle w:val="DefaultParagraphFont"/>
          <w:rFonts w:asciiTheme="minorHAnsi" w:hAnsiTheme="minorHAnsi" w:cstheme="minorBidi"/>
          <w:b w:val="0"/>
          <w:sz w:val="22"/>
          <w:szCs w:val="22"/>
          <w:lang w:val="en-GB"/>
        </w:rPr>
      </w:sdtEndPr>
      <w:sdtContent>
        <w:sdt>
          <w:sdtPr>
            <w:rPr>
              <w:rStyle w:val="JobExperienceTitleLengthStyleChar"/>
            </w:rPr>
            <w:id w:val="-1484690566"/>
            <w:placeholder>
              <w:docPart w:val="2F74C3EB39DD7040A4DD4F58225121AD"/>
            </w:placeholder>
            <w15:repeatingSectionItem/>
          </w:sdtPr>
          <w:sdtEndPr>
            <w:rPr>
              <w:rStyle w:val="DefaultParagraphFont"/>
              <w:rFonts w:asciiTheme="minorHAnsi" w:hAnsiTheme="minorHAnsi" w:cstheme="minorBidi"/>
              <w:b w:val="0"/>
              <w:sz w:val="22"/>
              <w:szCs w:val="22"/>
              <w:lang w:val="en-GB"/>
            </w:rPr>
          </w:sdtEndPr>
          <w:sdtContent>
            <w:p w14:paraId="0107AECE" w14:textId="77777777" w:rsidR="000A6E49" w:rsidRDefault="000A6E49" w:rsidP="008906F0">
              <w:pPr>
                <w:ind w:left="3686" w:right="424"/>
                <w:jc w:val="both"/>
                <w:rPr>
                  <w:rStyle w:val="JobExperienceTitleLengthStyleChar"/>
                </w:rPr>
              </w:pPr>
            </w:p>
            <w:p w14:paraId="4DAC86BF" w14:textId="232FEF9A" w:rsidR="008906F0" w:rsidRDefault="008906F0" w:rsidP="008906F0">
              <w:pPr>
                <w:ind w:left="3686" w:right="424"/>
                <w:jc w:val="both"/>
                <w:rPr>
                  <w:rStyle w:val="JobExperienceTitleLengthStyleChar"/>
                </w:rPr>
              </w:pPr>
              <w:r w:rsidRPr="008906F0">
                <w:rPr>
                  <w:rStyle w:val="JobExperienceTitleLengthStyleChar"/>
                </w:rPr>
                <w:t xml:space="preserve">June 2019 – Present | Software Engineer </w:t>
              </w:r>
            </w:p>
            <w:p w14:paraId="62DDCE98" w14:textId="228D1913" w:rsidR="0008026F" w:rsidRPr="0064216D" w:rsidRDefault="00761178" w:rsidP="008906F0">
              <w:pPr>
                <w:ind w:left="3686" w:right="424"/>
                <w:jc w:val="both"/>
                <w:rPr>
                  <w:rStyle w:val="JobExperienceTitleLengthStyleChar"/>
                </w:rPr>
              </w:pPr>
              <w:r w:rsidRPr="00761178">
                <w:rPr>
                  <w:rStyle w:val="JobExperienceTitleLengthStyleChar"/>
                </w:rPr>
                <w:t xml:space="preserve">An AI-driven cyber defense platform designed to autonomously detect, classify, and respond to advanced persistent threats across large-scale enterprise and government </w:t>
              </w:r>
              <w:proofErr w:type="gramStart"/>
              <w:r w:rsidRPr="00761178">
                <w:rPr>
                  <w:rStyle w:val="JobExperienceTitleLengthStyleChar"/>
                </w:rPr>
                <w:t>networks.</w:t>
              </w:r>
              <w:r w:rsidR="0054251E" w:rsidRPr="0054251E">
                <w:rPr>
                  <w:rStyle w:val="JobExperienceTitleLengthStyleChar"/>
                </w:rPr>
                <w:t>.</w:t>
              </w:r>
              <w:proofErr w:type="gramEnd"/>
            </w:p>
            <w:p w14:paraId="483013C8" w14:textId="73928477" w:rsidR="0054251E" w:rsidRDefault="00761178" w:rsidP="5294B535">
              <w:pPr>
                <w:pStyle w:val="ListParagraph"/>
                <w:numPr>
                  <w:ilvl w:val="0"/>
                  <w:numId w:val="8"/>
                </w:numPr>
                <w:ind w:right="424"/>
                <w:jc w:val="both"/>
                <w:rPr>
                  <w:rStyle w:val="JobExperienceTitleLengthStyleChar"/>
                  <w:lang w:val="en-GB"/>
                </w:rPr>
              </w:pPr>
              <w:r w:rsidRPr="00761178">
                <w:rPr>
                  <w:rStyle w:val="JobExperienceTitleLengthStyleChar"/>
                </w:rPr>
                <w:t>Designed machine-learning models for real-time anomaly and behavior-based threat detection</w:t>
              </w:r>
            </w:p>
            <w:p w14:paraId="2320E1EB" w14:textId="4F416CFE" w:rsidR="0054251E" w:rsidRPr="0064216D" w:rsidRDefault="00761178" w:rsidP="008906F0">
              <w:pPr>
                <w:pStyle w:val="ListParagraph"/>
                <w:numPr>
                  <w:ilvl w:val="0"/>
                  <w:numId w:val="8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761178">
                <w:rPr>
                  <w:rStyle w:val="JobExperienceTitleLengthStyleChar"/>
                </w:rPr>
                <w:t>Integrated SIEM, endpoint, and network telemetry into a unified intelligence pipeline</w:t>
              </w:r>
            </w:p>
            <w:p w14:paraId="47C22162" w14:textId="25A0FAAD" w:rsidR="0054251E" w:rsidRPr="0064216D" w:rsidRDefault="00761178" w:rsidP="008906F0">
              <w:pPr>
                <w:pStyle w:val="ListParagraph"/>
                <w:numPr>
                  <w:ilvl w:val="0"/>
                  <w:numId w:val="8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761178">
                <w:rPr>
                  <w:rStyle w:val="JobExperienceTitleLengthStyleChar"/>
                </w:rPr>
                <w:t>Implemented automated response playbooks to contain threats within seconds</w:t>
              </w:r>
            </w:p>
            <w:p w14:paraId="41D02602" w14:textId="77777777" w:rsidR="00761178" w:rsidRDefault="00761178" w:rsidP="008906F0">
              <w:pPr>
                <w:pStyle w:val="ListParagraph"/>
                <w:numPr>
                  <w:ilvl w:val="0"/>
                  <w:numId w:val="8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761178">
                <w:rPr>
                  <w:rStyle w:val="JobExperienceTitleLengthStyleChar"/>
                </w:rPr>
                <w:t>Reduced mean time to detect (MTTD) and respond (MTTR) by over 60% in simulated attacks</w:t>
              </w:r>
            </w:p>
            <w:p w14:paraId="1AC3D345" w14:textId="5C75DA49" w:rsidR="0069046A" w:rsidRDefault="0069046A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1673600E" w14:textId="77777777" w:rsidR="00761178" w:rsidRDefault="00761178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12DBC3FC" w14:textId="77777777" w:rsidR="00761178" w:rsidRDefault="00761178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04F1C975" w14:textId="77777777" w:rsidR="00761178" w:rsidRDefault="00761178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4E1A189C" w14:textId="77777777" w:rsidR="00761178" w:rsidRDefault="00761178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3D5D0E43" w14:textId="77777777" w:rsidR="0054251E" w:rsidRDefault="0054251E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2DB93054" w14:textId="77777777" w:rsidR="0054251E" w:rsidRDefault="0054251E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28DA5437" w14:textId="77777777" w:rsidR="0054251E" w:rsidRDefault="0054251E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0025F631" w14:textId="77777777" w:rsidR="0054251E" w:rsidRDefault="0054251E" w:rsidP="0054251E">
              <w:pPr>
                <w:pStyle w:val="ListParagraph"/>
                <w:ind w:left="4406" w:right="424"/>
                <w:jc w:val="both"/>
                <w:rPr>
                  <w:rStyle w:val="JobExperienceTitleLengthStyleChar"/>
                </w:rPr>
              </w:pPr>
            </w:p>
            <w:p w14:paraId="7B048DA7" w14:textId="77777777" w:rsidR="0069046A" w:rsidRDefault="0069046A" w:rsidP="0069046A">
              <w:pPr>
                <w:ind w:left="3686" w:right="424"/>
                <w:jc w:val="both"/>
                <w:rPr>
                  <w:rStyle w:val="JobExperienceTitleLengthStyleChar"/>
                </w:rPr>
              </w:pPr>
              <w:r w:rsidRPr="0069046A">
                <w:rPr>
                  <w:rStyle w:val="JobExperienceTitleLengthStyleChar"/>
                </w:rPr>
                <w:lastRenderedPageBreak/>
                <w:t xml:space="preserve">Oct 2024 – Present | Lead Engineer </w:t>
              </w:r>
            </w:p>
            <w:p w14:paraId="4BF69792" w14:textId="206BCD68" w:rsidR="00730F94" w:rsidRPr="0064216D" w:rsidRDefault="00761178" w:rsidP="0069046A">
              <w:pPr>
                <w:ind w:left="3686" w:right="424"/>
                <w:jc w:val="both"/>
                <w:rPr>
                  <w:rStyle w:val="JobExperienceTitleLengthStyleChar"/>
                </w:rPr>
              </w:pPr>
              <w:r w:rsidRPr="00761178">
                <w:rPr>
                  <w:rStyle w:val="JobExperienceTitleLengthStyleChar"/>
                </w:rPr>
                <w:t>A threat intelligence system focused on identifying emerging attack techniques by correlating darknet activity, malware samples, and nation-state TTPs</w:t>
              </w:r>
              <w:r w:rsidR="0054251E" w:rsidRPr="0054251E">
                <w:rPr>
                  <w:rStyle w:val="JobExperienceTitleLengthStyleChar"/>
                </w:rPr>
                <w:t>.</w:t>
              </w:r>
            </w:p>
            <w:p w14:paraId="2E328B40" w14:textId="58711E94" w:rsidR="0054251E" w:rsidRPr="0064216D" w:rsidRDefault="0018302F" w:rsidP="0054251E">
              <w:pPr>
                <w:pStyle w:val="ListParagraph"/>
                <w:numPr>
                  <w:ilvl w:val="0"/>
                  <w:numId w:val="15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18302F">
                <w:rPr>
                  <w:rStyle w:val="JobExperienceTitleLengthStyleChar"/>
                </w:rPr>
                <w:t>Built automated data collectors for darknet forums, leak sites, and malware repositories</w:t>
              </w:r>
            </w:p>
            <w:p w14:paraId="0F511F80" w14:textId="77777777" w:rsidR="0018302F" w:rsidRDefault="0018302F" w:rsidP="0054251E">
              <w:pPr>
                <w:pStyle w:val="ListParagraph"/>
                <w:numPr>
                  <w:ilvl w:val="0"/>
                  <w:numId w:val="15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18302F">
                <w:rPr>
                  <w:rStyle w:val="JobExperienceTitleLengthStyleChar"/>
                </w:rPr>
                <w:t>Applied NLP and graph analysis to map adversary relationships and campaign evolution</w:t>
              </w:r>
            </w:p>
            <w:p w14:paraId="0F34F798" w14:textId="61F23810" w:rsidR="0054251E" w:rsidRPr="0064216D" w:rsidRDefault="0018302F" w:rsidP="0054251E">
              <w:pPr>
                <w:pStyle w:val="ListParagraph"/>
                <w:numPr>
                  <w:ilvl w:val="0"/>
                  <w:numId w:val="15"/>
                </w:numPr>
                <w:ind w:right="424"/>
                <w:jc w:val="both"/>
                <w:rPr>
                  <w:rStyle w:val="JobExperienceTitleLengthStyleChar"/>
                </w:rPr>
              </w:pPr>
              <w:r w:rsidRPr="0018302F">
                <w:rPr>
                  <w:rStyle w:val="JobExperienceTitleLengthStyleChar"/>
                </w:rPr>
                <w:t>Mapped real-world threats to MITRE ATT&amp;CK for predictive risk modeling</w:t>
              </w:r>
            </w:p>
            <w:p w14:paraId="766B5816" w14:textId="0ECE1C41" w:rsidR="00B03F23" w:rsidRPr="00761178" w:rsidRDefault="0018302F" w:rsidP="0018302F">
              <w:pPr>
                <w:pStyle w:val="ListParagraph"/>
                <w:numPr>
                  <w:ilvl w:val="0"/>
                  <w:numId w:val="15"/>
                </w:numPr>
                <w:ind w:right="424"/>
                <w:jc w:val="both"/>
                <w:rPr>
                  <w:rFonts w:ascii="Satoshi" w:hAnsi="Satoshi" w:cs="Arial"/>
                  <w:b/>
                  <w:sz w:val="24"/>
                  <w:szCs w:val="24"/>
                  <w:lang w:val="en-US"/>
                </w:rPr>
              </w:pPr>
              <w:r w:rsidRPr="0018302F">
                <w:rPr>
                  <w:rStyle w:val="JobExperienceTitleLengthStyleChar"/>
                </w:rPr>
                <w:t>Delivered actionable intelligence reports used for proactive defense planning</w:t>
              </w:r>
            </w:p>
          </w:sdtContent>
        </w:sdt>
      </w:sdtContent>
    </w:sdt>
    <w:p w14:paraId="77C2610A" w14:textId="3BFD1F3F" w:rsidR="00D85DC4" w:rsidRPr="0064216D" w:rsidRDefault="00D85DC4" w:rsidP="0069292D">
      <w:pPr>
        <w:ind w:right="424"/>
        <w:jc w:val="both"/>
        <w:rPr>
          <w:rFonts w:ascii="Satoshi" w:hAnsi="Satoshi" w:cs="Arial"/>
          <w:sz w:val="24"/>
          <w:szCs w:val="24"/>
          <w:lang w:val="en-US"/>
        </w:rPr>
      </w:pPr>
    </w:p>
    <w:sectPr w:rsidR="00D85DC4" w:rsidRPr="0064216D" w:rsidSect="002229E4">
      <w:headerReference w:type="default" r:id="rId11"/>
      <w:footerReference w:type="default" r:id="rId12"/>
      <w:pgSz w:w="11906" w:h="16838"/>
      <w:pgMar w:top="3380" w:right="0" w:bottom="0" w:left="0" w:header="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006F" w14:textId="77777777" w:rsidR="003973C2" w:rsidRDefault="003973C2" w:rsidP="00A55002">
      <w:pPr>
        <w:spacing w:after="0" w:line="240" w:lineRule="auto"/>
      </w:pPr>
      <w:r>
        <w:separator/>
      </w:r>
    </w:p>
  </w:endnote>
  <w:endnote w:type="continuationSeparator" w:id="0">
    <w:p w14:paraId="65154D15" w14:textId="77777777" w:rsidR="003973C2" w:rsidRDefault="003973C2" w:rsidP="00A5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toshi">
    <w:altName w:val="Calibri"/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82D3" w14:textId="77777777" w:rsidR="00392A97" w:rsidRDefault="00136D6E" w:rsidP="00136D6E">
    <w:pPr>
      <w:pStyle w:val="Footer"/>
      <w:tabs>
        <w:tab w:val="clear" w:pos="4513"/>
        <w:tab w:val="clear" w:pos="9026"/>
        <w:tab w:val="left" w:pos="9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928DE" w14:textId="77777777" w:rsidR="003973C2" w:rsidRDefault="003973C2" w:rsidP="00A55002">
      <w:pPr>
        <w:spacing w:after="0" w:line="240" w:lineRule="auto"/>
      </w:pPr>
      <w:r>
        <w:separator/>
      </w:r>
    </w:p>
  </w:footnote>
  <w:footnote w:type="continuationSeparator" w:id="0">
    <w:p w14:paraId="7A62F1D7" w14:textId="77777777" w:rsidR="003973C2" w:rsidRDefault="003973C2" w:rsidP="00A55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1F95" w14:textId="540FC690" w:rsidR="00392A97" w:rsidRDefault="00392A97">
    <w:pPr>
      <w:pStyle w:val="Header"/>
    </w:pPr>
  </w:p>
  <w:p w14:paraId="5C473B78" w14:textId="77777777" w:rsidR="00392A97" w:rsidRDefault="002229E4">
    <w:pPr>
      <w:pStyle w:val="Header"/>
    </w:pPr>
    <w:r w:rsidRPr="00136D6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C43122B" wp14:editId="041CB4F2">
              <wp:simplePos x="0" y="0"/>
              <wp:positionH relativeFrom="column">
                <wp:posOffset>250825</wp:posOffset>
              </wp:positionH>
              <wp:positionV relativeFrom="paragraph">
                <wp:posOffset>96216</wp:posOffset>
              </wp:positionV>
              <wp:extent cx="6269355" cy="1439545"/>
              <wp:effectExtent l="0" t="0" r="0" b="0"/>
              <wp:wrapNone/>
              <wp:docPr id="51" name="Content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9AD484E0-9956-6405-DEC2-31CD2F28146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9355" cy="143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45F55" w14:textId="77777777" w:rsidR="00CE3DD7" w:rsidRDefault="00CE3DD7" w:rsidP="005F7602">
                          <w:pPr>
                            <w:spacing w:line="192" w:lineRule="auto"/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36"/>
                              <w:szCs w:val="36"/>
                            </w:rPr>
                          </w:pPr>
                          <w:r w:rsidRPr="00CE3DD7"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36"/>
                              <w:szCs w:val="36"/>
                            </w:rPr>
                            <w:t>Threat Intelligence Engineer</w:t>
                          </w:r>
                        </w:p>
                        <w:p w14:paraId="4533FDBC" w14:textId="633CB54E" w:rsidR="005F7602" w:rsidRPr="00CE3DD7" w:rsidRDefault="00CE3DD7" w:rsidP="005F7602">
                          <w:pPr>
                            <w:spacing w:line="192" w:lineRule="auto"/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80"/>
                              <w:szCs w:val="80"/>
                              <w:lang w:val="en-US"/>
                            </w:rPr>
                          </w:pPr>
                          <w:r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80"/>
                              <w:szCs w:val="80"/>
                            </w:rPr>
                            <w:t>Luke</w:t>
                          </w:r>
                        </w:p>
                        <w:p w14:paraId="7699F175" w14:textId="29D423D4" w:rsidR="005F7602" w:rsidRPr="00CE3DD7" w:rsidRDefault="00CE3DD7" w:rsidP="005F7602">
                          <w:pPr>
                            <w:spacing w:line="192" w:lineRule="auto"/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80"/>
                              <w:szCs w:val="80"/>
                              <w:lang w:val="en-US"/>
                            </w:rPr>
                          </w:pPr>
                          <w:r>
                            <w:rPr>
                              <w:rFonts w:ascii="Satoshi" w:hAnsi="Satoshi" w:cs="Arial"/>
                              <w:b/>
                              <w:bCs/>
                              <w:color w:val="EE0000"/>
                              <w:kern w:val="24"/>
                              <w:sz w:val="80"/>
                              <w:szCs w:val="80"/>
                            </w:rPr>
                            <w:t>Reese</w:t>
                          </w:r>
                        </w:p>
                      </w:txbxContent>
                    </wps:txbx>
                    <wps:bodyPr lIns="0" tIns="0" rIns="0" bIns="0"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3122B" id="_x0000_t202" coordsize="21600,21600" o:spt="202" path="m,l,21600r21600,l21600,xe">
              <v:stroke joinstyle="miter"/>
              <v:path gradientshapeok="t" o:connecttype="rect"/>
            </v:shapetype>
            <v:shape id="Content Placeholder 5" o:spid="_x0000_s1026" type="#_x0000_t202" style="position:absolute;margin-left:19.75pt;margin-top:7.6pt;width:493.65pt;height:113.3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" filled="f" stroked="f">
              <v:textbox inset="0,0,0,0">
                <w:txbxContent>
                  <w:p w14:paraId="2B045F55" w14:textId="77777777" w:rsidR="00CE3DD7" w:rsidRDefault="00CE3DD7" w:rsidP="005F7602">
                    <w:pPr>
                      <w:spacing w:line="192" w:lineRule="auto"/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36"/>
                        <w:szCs w:val="36"/>
                      </w:rPr>
                    </w:pPr>
                    <w:r w:rsidRPr="00CE3DD7"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36"/>
                        <w:szCs w:val="36"/>
                      </w:rPr>
                      <w:t>Threat Intelligence Engineer</w:t>
                    </w:r>
                  </w:p>
                  <w:p w14:paraId="4533FDBC" w14:textId="633CB54E" w:rsidR="005F7602" w:rsidRPr="00CE3DD7" w:rsidRDefault="00CE3DD7" w:rsidP="005F7602">
                    <w:pPr>
                      <w:spacing w:line="192" w:lineRule="auto"/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80"/>
                        <w:szCs w:val="80"/>
                        <w:lang w:val="en-US"/>
                      </w:rPr>
                    </w:pPr>
                    <w:r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80"/>
                        <w:szCs w:val="80"/>
                      </w:rPr>
                      <w:t>Luke</w:t>
                    </w:r>
                  </w:p>
                  <w:p w14:paraId="7699F175" w14:textId="29D423D4" w:rsidR="005F7602" w:rsidRPr="00CE3DD7" w:rsidRDefault="00CE3DD7" w:rsidP="005F7602">
                    <w:pPr>
                      <w:spacing w:line="192" w:lineRule="auto"/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80"/>
                        <w:szCs w:val="80"/>
                        <w:lang w:val="en-US"/>
                      </w:rPr>
                    </w:pPr>
                    <w:r>
                      <w:rPr>
                        <w:rFonts w:ascii="Satoshi" w:hAnsi="Satoshi" w:cs="Arial"/>
                        <w:b/>
                        <w:bCs/>
                        <w:color w:val="EE0000"/>
                        <w:kern w:val="24"/>
                        <w:sz w:val="80"/>
                        <w:szCs w:val="80"/>
                      </w:rPr>
                      <w:t>Reese</w:t>
                    </w:r>
                  </w:p>
                </w:txbxContent>
              </v:textbox>
            </v:shape>
          </w:pict>
        </mc:Fallback>
      </mc:AlternateContent>
    </w:r>
  </w:p>
  <w:p w14:paraId="33C1481B" w14:textId="77777777" w:rsidR="00392A97" w:rsidRDefault="00392A97">
    <w:pPr>
      <w:pStyle w:val="Header"/>
    </w:pPr>
  </w:p>
  <w:p w14:paraId="18F801A9" w14:textId="77777777" w:rsidR="00392A97" w:rsidRDefault="00392A97">
    <w:pPr>
      <w:pStyle w:val="Header"/>
    </w:pPr>
  </w:p>
  <w:p w14:paraId="7D647FAA" w14:textId="77777777" w:rsidR="00392A97" w:rsidRDefault="00392A97">
    <w:pPr>
      <w:pStyle w:val="Header"/>
    </w:pPr>
  </w:p>
  <w:p w14:paraId="1382A3B5" w14:textId="77777777" w:rsidR="00392A97" w:rsidRDefault="00392A97">
    <w:pPr>
      <w:pStyle w:val="Header"/>
    </w:pPr>
  </w:p>
  <w:p w14:paraId="15CF0F7A" w14:textId="77777777" w:rsidR="00392A97" w:rsidRDefault="00392A97">
    <w:pPr>
      <w:pStyle w:val="Header"/>
    </w:pPr>
  </w:p>
  <w:p w14:paraId="4391820D" w14:textId="77777777" w:rsidR="00392A97" w:rsidRDefault="00392A97">
    <w:pPr>
      <w:pStyle w:val="Header"/>
    </w:pPr>
  </w:p>
  <w:p w14:paraId="4037188B" w14:textId="7C415DCC" w:rsidR="00A55002" w:rsidRDefault="002229E4">
    <w:pPr>
      <w:pStyle w:val="Header"/>
    </w:pPr>
    <w:r w:rsidRPr="00136D6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2639EE7" wp14:editId="4FC052A8">
              <wp:simplePos x="0" y="0"/>
              <wp:positionH relativeFrom="column">
                <wp:posOffset>259080</wp:posOffset>
              </wp:positionH>
              <wp:positionV relativeFrom="paragraph">
                <wp:posOffset>675640</wp:posOffset>
              </wp:positionV>
              <wp:extent cx="1763395" cy="8092440"/>
              <wp:effectExtent l="0" t="0" r="0" b="0"/>
              <wp:wrapNone/>
              <wp:docPr id="2" name="Content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E09DA834-3709-DBB0-AD04-0E8927EE2EC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3395" cy="8092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id w:val="509034573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0EE1F90B" w14:textId="77777777" w:rsidR="005F7602" w:rsidRPr="00CB323B" w:rsidRDefault="005F7602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  <w14:ligatures w14:val="none"/>
                                </w:rPr>
                              </w:pPr>
                              <w:r w:rsidRPr="00CB323B"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SKILLS.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Calibri" w:hAnsi="Calibri" w:cs="Calibri"/>
                              <w:color w:val="A561FF"/>
                              <w:kern w:val="24"/>
                            </w:rPr>
                            <w:id w:val="-1308084765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EndPr>
                            <w:rPr>
                              <w:sz w:val="28"/>
                              <w:szCs w:val="28"/>
                            </w:rPr>
                          </w:sdtEndPr>
                          <w:sdtContent>
                            <w:p w14:paraId="0E1BD572" w14:textId="77777777" w:rsidR="005F7602" w:rsidRPr="00D50B42" w:rsidRDefault="005F7602" w:rsidP="005F7602">
                              <w:pPr>
                                <w:spacing w:before="160"/>
                                <w:rPr>
                                  <w:rFonts w:ascii="Calibri" w:hAnsi="Calibri" w:cs="Calibri"/>
                                  <w:color w:val="A561FF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12BB9">
                                <w:rPr>
                                  <w:rFonts w:ascii="Satoshi" w:hAnsi="Satoshi" w:cs="Calibri"/>
                                  <w:color w:val="A561FF"/>
                                  <w:kern w:val="24"/>
                                  <w:sz w:val="24"/>
                                  <w:szCs w:val="24"/>
                                </w:rPr>
                                <w:t>LANGUAGES</w:t>
                              </w:r>
                              <w:r w:rsidRPr="00D50B42">
                                <w:rPr>
                                  <w:rFonts w:ascii="Calibri" w:hAnsi="Calibri" w:cs="Calibri"/>
                                  <w:color w:val="A561FF"/>
                                  <w:kern w:val="24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id w:val="1415907898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5CD81D9A" w14:textId="009A017C" w:rsidR="005F7602" w:rsidRPr="00CE3DD7" w:rsidRDefault="00761178" w:rsidP="005F7602">
                              <w:pPr>
                                <w:spacing w:before="60"/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  <w:lang w:val="en-US"/>
                                </w:rPr>
                              </w:pPr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Python, C, C++, Java, Go, Rust, JavaScript, SQL, Bash, PowerShell, Assembly (x86/ARM</w:t>
                              </w:r>
                              <w:r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156082"/>
                              <w:kern w:val="24"/>
                              <w14:textFill>
                                <w14:gradFill>
                                  <w14:gsLst>
                                    <w14:gs w14:pos="0">
                                      <w14:srgbClr w14:val="A561FF"/>
                                    </w14:gs>
                                    <w14:gs w14:pos="100000">
                                      <w14:srgbClr w14:val="F5A078"/>
                                    </w14:gs>
                                  </w14:gsLst>
                                  <w14:lin w14:ang="0" w14:scaled="0"/>
                                </w14:gradFill>
                              </w14:textFill>
                            </w:rPr>
                            <w:id w:val="1380822711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EndPr>
                            <w:rPr>
                              <w:sz w:val="28"/>
                              <w:szCs w:val="28"/>
                            </w:rPr>
                          </w:sdtEndPr>
                          <w:sdtContent>
                            <w:p w14:paraId="69F476B5" w14:textId="77777777" w:rsidR="005F7602" w:rsidRPr="0032755B" w:rsidRDefault="005F7602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156082"/>
                                  <w:kern w:val="24"/>
                                  <w:sz w:val="28"/>
                                  <w:szCs w:val="28"/>
                                  <w:lang w:val="en-US"/>
                                  <w14:textFill>
                                    <w14:gradFill>
                                      <w14:gsLst>
                                        <w14:gs w14:pos="0">
                                          <w14:srgbClr w14:val="A561FF"/>
                                        </w14:gs>
                                        <w14:gs w14:pos="100000">
                                          <w14:srgbClr w14:val="F5A078"/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</w:pPr>
                              <w:r w:rsidRPr="00612BB9">
                                <w:rPr>
                                  <w:rFonts w:ascii="Satoshi" w:hAnsi="Satoshi" w:cs="Calibri"/>
                                  <w:color w:val="A561FF"/>
                                  <w:kern w:val="24"/>
                                  <w:sz w:val="24"/>
                                  <w:szCs w:val="24"/>
                                </w:rPr>
                                <w:t>TOOLS</w:t>
                              </w:r>
                              <w:r w:rsidRPr="0032755B">
                                <w:rPr>
                                  <w:rFonts w:ascii="Satoshi" w:hAnsi="Satoshi" w:cs="Arial"/>
                                  <w:color w:val="156082"/>
                                  <w:kern w:val="24"/>
                                  <w:sz w:val="28"/>
                                  <w:szCs w:val="28"/>
                                  <w14:textFill>
                                    <w14:gradFill>
                                      <w14:gsLst>
                                        <w14:gs w14:pos="0">
                                          <w14:srgbClr w14:val="A561FF"/>
                                        </w14:gs>
                                        <w14:gs w14:pos="100000">
                                          <w14:srgbClr w14:val="F5A078"/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id w:val="-717894651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6B1389E1" w14:textId="04D56F4E" w:rsidR="00BF4027" w:rsidRPr="00CE3DD7" w:rsidRDefault="00761178" w:rsidP="00761178">
                              <w:pPr>
                                <w:spacing w:before="60"/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  <w:lang w:val="en-US"/>
                                </w:rPr>
                              </w:pPr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 xml:space="preserve">TensorFlow, </w:t>
                              </w:r>
                              <w:proofErr w:type="spellStart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PyTorch</w:t>
                              </w:r>
                              <w:proofErr w:type="spellEnd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 xml:space="preserve">, Scikit-learn, </w:t>
                              </w:r>
                              <w:proofErr w:type="spellStart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Keras</w:t>
                              </w:r>
                              <w:proofErr w:type="spellEnd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 xml:space="preserve">, </w:t>
                              </w:r>
                              <w:proofErr w:type="spellStart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Jupyter</w:t>
                              </w:r>
                              <w:proofErr w:type="spellEnd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, Linux, Bash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id w:val="1446193376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0C8E31B9" w14:textId="77777777" w:rsidR="005F7602" w:rsidRPr="00CB323B" w:rsidRDefault="005F7602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CB323B"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INDUSTRIES.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</w:rPr>
                            <w:id w:val="1103227785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461645F9" w14:textId="5C019817" w:rsidR="005F7602" w:rsidRPr="00CB323B" w:rsidRDefault="00761178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spellStart"/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defense</w:t>
                              </w:r>
                              <w:proofErr w:type="spellEnd"/>
                            </w:p>
                          </w:sdtContent>
                        </w:sdt>
                        <w:p w14:paraId="5F872B09" w14:textId="77777777" w:rsidR="005F7602" w:rsidRPr="00CB323B" w:rsidRDefault="005F7602" w:rsidP="005F7602">
                          <w:pPr>
                            <w:spacing w:before="160"/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sdt>
                          <w:sdtPr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id w:val="377903465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5F8AE058" w14:textId="77777777" w:rsidR="005F7602" w:rsidRPr="00CB323B" w:rsidRDefault="005F7602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CB323B"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SPOKEN LANGUAGES.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atoshi" w:hAnsi="Satoshi" w:cs="Arial"/>
                              <w:color w:val="FFFFFF"/>
                              <w:kern w:val="24"/>
                            </w:rPr>
                            <w:id w:val="2132200514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139BD93A" w14:textId="4B49901B" w:rsidR="008241A1" w:rsidRPr="00761178" w:rsidRDefault="0054251E" w:rsidP="008241A1">
                              <w:pPr>
                                <w:spacing w:before="60"/>
                                <w:textAlignment w:val="baseline"/>
                                <w:rPr>
                                  <w:color w:val="EE0000"/>
                                </w:rPr>
                              </w:pPr>
                              <w:r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 xml:space="preserve">German, English, </w:t>
                              </w:r>
                              <w:r w:rsidR="00761178"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 xml:space="preserve">Russian, </w:t>
                              </w:r>
                              <w:r w:rsidR="00761178" w:rsidRPr="00761178">
                                <w:rPr>
                                  <w:rFonts w:ascii="Satoshi" w:hAnsi="Satoshi" w:cs="Arial"/>
                                  <w:color w:val="EE0000"/>
                                  <w:kern w:val="24"/>
                                </w:rPr>
                                <w:t>Mandarin Chinese</w:t>
                              </w:r>
                            </w:p>
                            <w:p w14:paraId="6DCD7545" w14:textId="68F36DA8" w:rsidR="005F7602" w:rsidRPr="00CB323B" w:rsidRDefault="00000000" w:rsidP="005F7602">
                              <w:pPr>
                                <w:spacing w:before="60"/>
                                <w:textAlignment w:val="baseline"/>
                                <w:rPr>
                                  <w:rFonts w:ascii="Satoshi" w:hAnsi="Satoshi" w:cs="Arial"/>
                                  <w:color w:val="FFFFFF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sdtContent>
                        </w:sdt>
                        <w:p w14:paraId="7E18C815" w14:textId="77777777" w:rsidR="005F7602" w:rsidRPr="00CB323B" w:rsidRDefault="005F7602" w:rsidP="005F7602">
                          <w:pPr>
                            <w:spacing w:before="160"/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  <w:lang w:val="en-US"/>
                            </w:rPr>
                          </w:pPr>
                        </w:p>
                        <w:sdt>
                          <w:sdtPr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id w:val="990455372"/>
                            <w:lock w:val="contentLocked"/>
                            <w:placeholder>
                              <w:docPart w:val="C7CF0006765C754395DFCAA072D4CB02"/>
                            </w:placeholder>
                          </w:sdtPr>
                          <w:sdtContent>
                            <w:p w14:paraId="17C0BCC0" w14:textId="77777777" w:rsidR="005F7602" w:rsidRPr="00CB323B" w:rsidRDefault="005F7602" w:rsidP="005F7602">
                              <w:pPr>
                                <w:spacing w:before="160"/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CB323B">
                                <w:rPr>
                                  <w:rFonts w:ascii="Satoshi" w:hAnsi="Satoshi" w:cs="Arial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ACADEMIC BACKGROUND.</w:t>
                              </w:r>
                            </w:p>
                          </w:sdtContent>
                        </w:sdt>
                        <w:p w14:paraId="195898F1" w14:textId="25351939" w:rsidR="00CE3DD7" w:rsidRDefault="00CE3DD7" w:rsidP="0064216D">
                          <w:pPr>
                            <w:spacing w:before="160"/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</w:pPr>
                          <w:r w:rsidRPr="00CE3DD7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>Massachusetts Institute of Technology (MIT)</w:t>
                          </w:r>
                          <w:r w:rsid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 xml:space="preserve"> BSc</w:t>
                          </w:r>
                        </w:p>
                        <w:p w14:paraId="169C5BFE" w14:textId="582F8E52" w:rsidR="00CB642C" w:rsidRPr="0064216D" w:rsidRDefault="00761178" w:rsidP="005F7602">
                          <w:pPr>
                            <w:spacing w:before="160"/>
                            <w:rPr>
                              <w:rFonts w:ascii="Satoshi" w:hAnsi="Satoshi" w:cs="Arial"/>
                              <w:color w:val="FFFFFF" w:themeColor="background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 w:rsidRP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 xml:space="preserve">Aegis </w:t>
                          </w:r>
                          <w:proofErr w:type="spellStart"/>
                          <w:r w:rsidRP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>Defense</w:t>
                          </w:r>
                          <w:proofErr w:type="spellEnd"/>
                          <w:r w:rsidRP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 xml:space="preserve"> Institute (Advanced </w:t>
                          </w:r>
                          <w:proofErr w:type="spellStart"/>
                          <w:r w:rsidRP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>Defense</w:t>
                          </w:r>
                          <w:proofErr w:type="spellEnd"/>
                          <w:r w:rsidRPr="00761178"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 xml:space="preserve"> &amp; Intelligence University)</w:t>
                          </w:r>
                          <w:r>
                            <w:rPr>
                              <w:rFonts w:ascii="Satoshi" w:hAnsi="Satoshi" w:cs="Arial"/>
                              <w:color w:val="EE0000"/>
                              <w:kern w:val="24"/>
                            </w:rPr>
                            <w:t xml:space="preserve"> MSc</w:t>
                          </w:r>
                        </w:p>
                      </w:txbxContent>
                    </wps:txbx>
                    <wps:bodyPr vert="horz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39EE7" id="_x0000_s1027" type="#_x0000_t202" style="position:absolute;margin-left:20.4pt;margin-top:53.2pt;width:138.85pt;height:637.2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" filled="f" stroked="f">
              <v:textbox inset="0,0,0,0">
                <w:txbxContent>
                  <w:sdt>
                    <w:sdtPr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</w:rPr>
                      <w:id w:val="509034573"/>
                      <w:lock w:val="contentLocked"/>
                      <w:placeholder>
                        <w:docPart w:val="C7CF0006765C754395DFCAA072D4CB02"/>
                      </w:placeholder>
                    </w:sdtPr>
                    <w:sdtContent>
                      <w:p w14:paraId="0EE1F90B" w14:textId="77777777" w:rsidR="005F7602" w:rsidRPr="00CB323B" w:rsidRDefault="005F7602" w:rsidP="005F7602">
                        <w:pPr>
                          <w:spacing w:before="160"/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  <w14:ligatures w14:val="none"/>
                          </w:rPr>
                        </w:pPr>
                        <w:r w:rsidRPr="00CB323B"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SKILLS.</w:t>
                        </w:r>
                      </w:p>
                    </w:sdtContent>
                  </w:sdt>
                  <w:sdt>
                    <w:sdtPr>
                      <w:rPr>
                        <w:rFonts w:ascii="Calibri" w:hAnsi="Calibri" w:cs="Calibri"/>
                        <w:color w:val="A561FF"/>
                        <w:kern w:val="24"/>
                      </w:rPr>
                      <w:id w:val="-1308084765"/>
                      <w:lock w:val="contentLocked"/>
                      <w:placeholder>
                        <w:docPart w:val="C7CF0006765C754395DFCAA072D4CB02"/>
                      </w:placeholder>
                    </w:sdtPr>
                    <w:sdtEndPr>
                      <w:rPr>
                        <w:sz w:val="28"/>
                        <w:szCs w:val="28"/>
                      </w:rPr>
                    </w:sdtEndPr>
                    <w:sdtContent>
                      <w:p w14:paraId="0E1BD572" w14:textId="77777777" w:rsidR="005F7602" w:rsidRPr="00D50B42" w:rsidRDefault="005F7602" w:rsidP="005F7602">
                        <w:pPr>
                          <w:spacing w:before="160"/>
                          <w:rPr>
                            <w:rFonts w:ascii="Calibri" w:hAnsi="Calibri" w:cs="Calibri"/>
                            <w:color w:val="A561FF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  <w:r w:rsidRPr="00612BB9">
                          <w:rPr>
                            <w:rFonts w:ascii="Satoshi" w:hAnsi="Satoshi" w:cs="Calibri"/>
                            <w:color w:val="A561FF"/>
                            <w:kern w:val="24"/>
                            <w:sz w:val="24"/>
                            <w:szCs w:val="24"/>
                          </w:rPr>
                          <w:t>LANGUAGES</w:t>
                        </w:r>
                        <w:r w:rsidRPr="00D50B42">
                          <w:rPr>
                            <w:rFonts w:ascii="Calibri" w:hAnsi="Calibri" w:cs="Calibri"/>
                            <w:color w:val="A561FF"/>
                            <w:kern w:val="24"/>
                            <w:sz w:val="28"/>
                            <w:szCs w:val="28"/>
                          </w:rPr>
                          <w:t>.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EE0000"/>
                        <w:kern w:val="24"/>
                      </w:rPr>
                      <w:id w:val="1415907898"/>
                      <w:placeholder>
                        <w:docPart w:val="C7CF0006765C754395DFCAA072D4CB02"/>
                      </w:placeholder>
                    </w:sdtPr>
                    <w:sdtContent>
                      <w:p w14:paraId="5CD81D9A" w14:textId="009A017C" w:rsidR="005F7602" w:rsidRPr="00CE3DD7" w:rsidRDefault="00761178" w:rsidP="005F7602">
                        <w:pPr>
                          <w:spacing w:before="60"/>
                          <w:rPr>
                            <w:rFonts w:ascii="Satoshi" w:hAnsi="Satoshi" w:cs="Arial"/>
                            <w:color w:val="EE0000"/>
                            <w:kern w:val="24"/>
                            <w:lang w:val="en-US"/>
                          </w:rPr>
                        </w:pPr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Python, C, C++, Java, Go, Rust, JavaScript, SQL, Bash, PowerShell, Assembly (x86/ARM</w:t>
                        </w:r>
                        <w:r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)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156082"/>
                        <w:kern w:val="24"/>
                        <w14:textFill>
                          <w14:gradFill>
                            <w14:gsLst>
                              <w14:gs w14:pos="0">
                                <w14:srgbClr w14:val="A561FF"/>
                              </w14:gs>
                              <w14:gs w14:pos="100000">
                                <w14:srgbClr w14:val="F5A078"/>
                              </w14:gs>
                            </w14:gsLst>
                            <w14:lin w14:ang="0" w14:scaled="0"/>
                          </w14:gradFill>
                        </w14:textFill>
                      </w:rPr>
                      <w:id w:val="1380822711"/>
                      <w:lock w:val="contentLocked"/>
                      <w:placeholder>
                        <w:docPart w:val="C7CF0006765C754395DFCAA072D4CB02"/>
                      </w:placeholder>
                    </w:sdtPr>
                    <w:sdtEndPr>
                      <w:rPr>
                        <w:sz w:val="28"/>
                        <w:szCs w:val="28"/>
                      </w:rPr>
                    </w:sdtEndPr>
                    <w:sdtContent>
                      <w:p w14:paraId="69F476B5" w14:textId="77777777" w:rsidR="005F7602" w:rsidRPr="0032755B" w:rsidRDefault="005F7602" w:rsidP="005F7602">
                        <w:pPr>
                          <w:spacing w:before="160"/>
                          <w:rPr>
                            <w:rFonts w:ascii="Satoshi" w:hAnsi="Satoshi" w:cs="Arial"/>
                            <w:color w:val="156082"/>
                            <w:kern w:val="24"/>
                            <w:sz w:val="28"/>
                            <w:szCs w:val="28"/>
                            <w:lang w:val="en-US"/>
                            <w14:textFill>
                              <w14:gradFill>
                                <w14:gsLst>
                                  <w14:gs w14:pos="0">
                                    <w14:srgbClr w14:val="A561FF"/>
                                  </w14:gs>
                                  <w14:gs w14:pos="100000">
                                    <w14:srgbClr w14:val="F5A078"/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</w:pPr>
                        <w:r w:rsidRPr="00612BB9">
                          <w:rPr>
                            <w:rFonts w:ascii="Satoshi" w:hAnsi="Satoshi" w:cs="Calibri"/>
                            <w:color w:val="A561FF"/>
                            <w:kern w:val="24"/>
                            <w:sz w:val="24"/>
                            <w:szCs w:val="24"/>
                          </w:rPr>
                          <w:t>TOOLS</w:t>
                        </w:r>
                        <w:r w:rsidRPr="0032755B">
                          <w:rPr>
                            <w:rFonts w:ascii="Satoshi" w:hAnsi="Satoshi" w:cs="Arial"/>
                            <w:color w:val="156082"/>
                            <w:kern w:val="24"/>
                            <w:sz w:val="28"/>
                            <w:szCs w:val="28"/>
                            <w14:textFill>
                              <w14:gradFill>
                                <w14:gsLst>
                                  <w14:gs w14:pos="0">
                                    <w14:srgbClr w14:val="A561FF"/>
                                  </w14:gs>
                                  <w14:gs w14:pos="100000">
                                    <w14:srgbClr w14:val="F5A078"/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.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EE0000"/>
                        <w:kern w:val="24"/>
                      </w:rPr>
                      <w:id w:val="-717894651"/>
                      <w:placeholder>
                        <w:docPart w:val="C7CF0006765C754395DFCAA072D4CB02"/>
                      </w:placeholder>
                    </w:sdtPr>
                    <w:sdtContent>
                      <w:p w14:paraId="6B1389E1" w14:textId="04D56F4E" w:rsidR="00BF4027" w:rsidRPr="00CE3DD7" w:rsidRDefault="00761178" w:rsidP="00761178">
                        <w:pPr>
                          <w:spacing w:before="60"/>
                          <w:rPr>
                            <w:rFonts w:ascii="Satoshi" w:hAnsi="Satoshi" w:cs="Arial"/>
                            <w:color w:val="EE0000"/>
                            <w:kern w:val="24"/>
                            <w:lang w:val="en-US"/>
                          </w:rPr>
                        </w:pPr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 xml:space="preserve">TensorFlow, </w:t>
                        </w:r>
                        <w:proofErr w:type="spellStart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PyTorch</w:t>
                        </w:r>
                        <w:proofErr w:type="spellEnd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 xml:space="preserve">, Scikit-learn, </w:t>
                        </w:r>
                        <w:proofErr w:type="spellStart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Keras</w:t>
                        </w:r>
                        <w:proofErr w:type="spellEnd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 xml:space="preserve">, </w:t>
                        </w:r>
                        <w:proofErr w:type="spellStart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Jupyter</w:t>
                        </w:r>
                        <w:proofErr w:type="spellEnd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, Linux, Bash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</w:rPr>
                      <w:id w:val="1446193376"/>
                      <w:lock w:val="contentLocked"/>
                      <w:placeholder>
                        <w:docPart w:val="C7CF0006765C754395DFCAA072D4CB02"/>
                      </w:placeholder>
                    </w:sdtPr>
                    <w:sdtContent>
                      <w:p w14:paraId="0C8E31B9" w14:textId="77777777" w:rsidR="005F7602" w:rsidRPr="00CB323B" w:rsidRDefault="005F7602" w:rsidP="005F7602">
                        <w:pPr>
                          <w:spacing w:before="160"/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</w:pPr>
                        <w:r w:rsidRPr="00CB323B"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INDUSTRIES.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FFFFFF" w:themeColor="background1"/>
                        <w:kern w:val="24"/>
                      </w:rPr>
                      <w:id w:val="1103227785"/>
                      <w:placeholder>
                        <w:docPart w:val="C7CF0006765C754395DFCAA072D4CB02"/>
                      </w:placeholder>
                    </w:sdtPr>
                    <w:sdtContent>
                      <w:p w14:paraId="461645F9" w14:textId="5C019817" w:rsidR="005F7602" w:rsidRPr="00CB323B" w:rsidRDefault="00761178" w:rsidP="005F7602">
                        <w:pPr>
                          <w:spacing w:before="160"/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proofErr w:type="spellStart"/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defense</w:t>
                        </w:r>
                        <w:proofErr w:type="spellEnd"/>
                      </w:p>
                    </w:sdtContent>
                  </w:sdt>
                  <w:p w14:paraId="5F872B09" w14:textId="77777777" w:rsidR="005F7602" w:rsidRPr="00CB323B" w:rsidRDefault="005F7602" w:rsidP="005F7602">
                    <w:pPr>
                      <w:spacing w:before="160"/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</w:rPr>
                    </w:pPr>
                  </w:p>
                  <w:sdt>
                    <w:sdtPr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</w:rPr>
                      <w:id w:val="377903465"/>
                      <w:lock w:val="contentLocked"/>
                      <w:placeholder>
                        <w:docPart w:val="C7CF0006765C754395DFCAA072D4CB02"/>
                      </w:placeholder>
                    </w:sdtPr>
                    <w:sdtContent>
                      <w:p w14:paraId="5F8AE058" w14:textId="77777777" w:rsidR="005F7602" w:rsidRPr="00CB323B" w:rsidRDefault="005F7602" w:rsidP="005F7602">
                        <w:pPr>
                          <w:spacing w:before="160"/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CB323B"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SPOKEN LANGUAGES.</w:t>
                        </w:r>
                      </w:p>
                    </w:sdtContent>
                  </w:sdt>
                  <w:sdt>
                    <w:sdtPr>
                      <w:rPr>
                        <w:rFonts w:ascii="Satoshi" w:hAnsi="Satoshi" w:cs="Arial"/>
                        <w:color w:val="FFFFFF"/>
                        <w:kern w:val="24"/>
                      </w:rPr>
                      <w:id w:val="2132200514"/>
                      <w:placeholder>
                        <w:docPart w:val="C7CF0006765C754395DFCAA072D4CB02"/>
                      </w:placeholder>
                    </w:sdtPr>
                    <w:sdtContent>
                      <w:p w14:paraId="139BD93A" w14:textId="4B49901B" w:rsidR="008241A1" w:rsidRPr="00761178" w:rsidRDefault="0054251E" w:rsidP="008241A1">
                        <w:pPr>
                          <w:spacing w:before="60"/>
                          <w:textAlignment w:val="baseline"/>
                          <w:rPr>
                            <w:color w:val="EE0000"/>
                          </w:rPr>
                        </w:pPr>
                        <w:r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 xml:space="preserve">German, English, </w:t>
                        </w:r>
                        <w:r w:rsidR="00761178"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 xml:space="preserve">Russian, </w:t>
                        </w:r>
                        <w:r w:rsidR="00761178" w:rsidRPr="00761178">
                          <w:rPr>
                            <w:rFonts w:ascii="Satoshi" w:hAnsi="Satoshi" w:cs="Arial"/>
                            <w:color w:val="EE0000"/>
                            <w:kern w:val="24"/>
                          </w:rPr>
                          <w:t>Mandarin Chinese</w:t>
                        </w:r>
                      </w:p>
                      <w:p w14:paraId="6DCD7545" w14:textId="68F36DA8" w:rsidR="005F7602" w:rsidRPr="00CB323B" w:rsidRDefault="00000000" w:rsidP="005F7602">
                        <w:pPr>
                          <w:spacing w:before="60"/>
                          <w:textAlignment w:val="baseline"/>
                          <w:rPr>
                            <w:rFonts w:ascii="Satoshi" w:hAnsi="Satoshi" w:cs="Arial"/>
                            <w:color w:val="FFFFFF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</w:p>
                    </w:sdtContent>
                  </w:sdt>
                  <w:p w14:paraId="7E18C815" w14:textId="77777777" w:rsidR="005F7602" w:rsidRPr="00CB323B" w:rsidRDefault="005F7602" w:rsidP="005F7602">
                    <w:pPr>
                      <w:spacing w:before="160"/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  <w:lang w:val="en-US"/>
                      </w:rPr>
                    </w:pPr>
                  </w:p>
                  <w:sdt>
                    <w:sdtPr>
                      <w:rPr>
                        <w:rFonts w:ascii="Satoshi" w:hAnsi="Satoshi" w:cs="Arial"/>
                        <w:color w:val="FFFFFF" w:themeColor="background1"/>
                        <w:kern w:val="24"/>
                        <w:sz w:val="32"/>
                        <w:szCs w:val="32"/>
                      </w:rPr>
                      <w:id w:val="990455372"/>
                      <w:lock w:val="contentLocked"/>
                      <w:placeholder>
                        <w:docPart w:val="C7CF0006765C754395DFCAA072D4CB02"/>
                      </w:placeholder>
                    </w:sdtPr>
                    <w:sdtContent>
                      <w:p w14:paraId="17C0BCC0" w14:textId="77777777" w:rsidR="005F7602" w:rsidRPr="00CB323B" w:rsidRDefault="005F7602" w:rsidP="005F7602">
                        <w:pPr>
                          <w:spacing w:before="160"/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</w:pPr>
                        <w:r w:rsidRPr="00CB323B">
                          <w:rPr>
                            <w:rFonts w:ascii="Satoshi" w:hAnsi="Satoshi" w:cs="Arial"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ACADEMIC BACKGROUND.</w:t>
                        </w:r>
                      </w:p>
                    </w:sdtContent>
                  </w:sdt>
                  <w:p w14:paraId="195898F1" w14:textId="25351939" w:rsidR="00CE3DD7" w:rsidRDefault="00CE3DD7" w:rsidP="0064216D">
                    <w:pPr>
                      <w:spacing w:before="160"/>
                      <w:rPr>
                        <w:rFonts w:ascii="Satoshi" w:hAnsi="Satoshi" w:cs="Arial"/>
                        <w:color w:val="EE0000"/>
                        <w:kern w:val="24"/>
                      </w:rPr>
                    </w:pPr>
                    <w:r w:rsidRPr="00CE3DD7">
                      <w:rPr>
                        <w:rFonts w:ascii="Satoshi" w:hAnsi="Satoshi" w:cs="Arial"/>
                        <w:color w:val="EE0000"/>
                        <w:kern w:val="24"/>
                      </w:rPr>
                      <w:t>Massachusetts Institute of Technology (MIT)</w:t>
                    </w:r>
                    <w:r w:rsid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 xml:space="preserve"> BSc</w:t>
                    </w:r>
                  </w:p>
                  <w:p w14:paraId="169C5BFE" w14:textId="582F8E52" w:rsidR="00CB642C" w:rsidRPr="0064216D" w:rsidRDefault="00761178" w:rsidP="005F7602">
                    <w:pPr>
                      <w:spacing w:before="160"/>
                      <w:rPr>
                        <w:rFonts w:ascii="Satoshi" w:hAnsi="Satoshi" w:cs="Arial"/>
                        <w:color w:val="FFFFFF" w:themeColor="background1"/>
                        <w:kern w:val="24"/>
                        <w:sz w:val="24"/>
                        <w:szCs w:val="24"/>
                        <w:lang w:val="en-US"/>
                      </w:rPr>
                    </w:pPr>
                    <w:r w:rsidRP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 xml:space="preserve">Aegis </w:t>
                    </w:r>
                    <w:proofErr w:type="spellStart"/>
                    <w:r w:rsidRP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>Defense</w:t>
                    </w:r>
                    <w:proofErr w:type="spellEnd"/>
                    <w:r w:rsidRP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 xml:space="preserve"> Institute (Advanced </w:t>
                    </w:r>
                    <w:proofErr w:type="spellStart"/>
                    <w:r w:rsidRP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>Defense</w:t>
                    </w:r>
                    <w:proofErr w:type="spellEnd"/>
                    <w:r w:rsidRPr="00761178">
                      <w:rPr>
                        <w:rFonts w:ascii="Satoshi" w:hAnsi="Satoshi" w:cs="Arial"/>
                        <w:color w:val="EE0000"/>
                        <w:kern w:val="24"/>
                      </w:rPr>
                      <w:t xml:space="preserve"> &amp; Intelligence University)</w:t>
                    </w:r>
                    <w:r>
                      <w:rPr>
                        <w:rFonts w:ascii="Satoshi" w:hAnsi="Satoshi" w:cs="Arial"/>
                        <w:color w:val="EE0000"/>
                        <w:kern w:val="24"/>
                      </w:rPr>
                      <w:t xml:space="preserve"> MSc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3B9B"/>
    <w:multiLevelType w:val="hybridMultilevel"/>
    <w:tmpl w:val="E65CD582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" w15:restartNumberingAfterBreak="0">
    <w:nsid w:val="10DC05D2"/>
    <w:multiLevelType w:val="hybridMultilevel"/>
    <w:tmpl w:val="0002B3D8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2" w15:restartNumberingAfterBreak="0">
    <w:nsid w:val="12091B57"/>
    <w:multiLevelType w:val="hybridMultilevel"/>
    <w:tmpl w:val="FC6C885C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3" w15:restartNumberingAfterBreak="0">
    <w:nsid w:val="13E1504F"/>
    <w:multiLevelType w:val="hybridMultilevel"/>
    <w:tmpl w:val="692070A8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4" w15:restartNumberingAfterBreak="0">
    <w:nsid w:val="1CDF5377"/>
    <w:multiLevelType w:val="hybridMultilevel"/>
    <w:tmpl w:val="9E0251EA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5" w15:restartNumberingAfterBreak="0">
    <w:nsid w:val="1D7D7398"/>
    <w:multiLevelType w:val="hybridMultilevel"/>
    <w:tmpl w:val="CD5CC104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6" w15:restartNumberingAfterBreak="0">
    <w:nsid w:val="246C74AC"/>
    <w:multiLevelType w:val="hybridMultilevel"/>
    <w:tmpl w:val="6B3424BC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7" w15:restartNumberingAfterBreak="0">
    <w:nsid w:val="3A0465DA"/>
    <w:multiLevelType w:val="hybridMultilevel"/>
    <w:tmpl w:val="6B6EF5EE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8" w15:restartNumberingAfterBreak="0">
    <w:nsid w:val="41A21C1C"/>
    <w:multiLevelType w:val="hybridMultilevel"/>
    <w:tmpl w:val="284A05AC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9" w15:restartNumberingAfterBreak="0">
    <w:nsid w:val="44175A08"/>
    <w:multiLevelType w:val="hybridMultilevel"/>
    <w:tmpl w:val="35F6A8AA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0" w15:restartNumberingAfterBreak="0">
    <w:nsid w:val="45504B5F"/>
    <w:multiLevelType w:val="hybridMultilevel"/>
    <w:tmpl w:val="6C2074B4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1" w15:restartNumberingAfterBreak="0">
    <w:nsid w:val="4F746C09"/>
    <w:multiLevelType w:val="hybridMultilevel"/>
    <w:tmpl w:val="E7C89C22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2" w15:restartNumberingAfterBreak="0">
    <w:nsid w:val="52682BEE"/>
    <w:multiLevelType w:val="hybridMultilevel"/>
    <w:tmpl w:val="04D24768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3" w15:restartNumberingAfterBreak="0">
    <w:nsid w:val="58870B04"/>
    <w:multiLevelType w:val="hybridMultilevel"/>
    <w:tmpl w:val="A128F91C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4" w15:restartNumberingAfterBreak="0">
    <w:nsid w:val="58E64772"/>
    <w:multiLevelType w:val="hybridMultilevel"/>
    <w:tmpl w:val="3A1A4860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5" w15:restartNumberingAfterBreak="0">
    <w:nsid w:val="7251654B"/>
    <w:multiLevelType w:val="multilevel"/>
    <w:tmpl w:val="6B3424BC"/>
    <w:styleLink w:val="CurrentList1"/>
    <w:lvl w:ilvl="0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6" w15:restartNumberingAfterBreak="0">
    <w:nsid w:val="75E05844"/>
    <w:multiLevelType w:val="hybridMultilevel"/>
    <w:tmpl w:val="EAFED8F0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7" w15:restartNumberingAfterBreak="0">
    <w:nsid w:val="78CD2946"/>
    <w:multiLevelType w:val="hybridMultilevel"/>
    <w:tmpl w:val="400A4462"/>
    <w:lvl w:ilvl="0" w:tplc="04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8" w15:restartNumberingAfterBreak="0">
    <w:nsid w:val="7EA55CA9"/>
    <w:multiLevelType w:val="hybridMultilevel"/>
    <w:tmpl w:val="1EB67758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num w:numId="1" w16cid:durableId="592250769">
    <w:abstractNumId w:val="17"/>
  </w:num>
  <w:num w:numId="2" w16cid:durableId="2128962050">
    <w:abstractNumId w:val="6"/>
  </w:num>
  <w:num w:numId="3" w16cid:durableId="686949728">
    <w:abstractNumId w:val="15"/>
  </w:num>
  <w:num w:numId="4" w16cid:durableId="967470116">
    <w:abstractNumId w:val="16"/>
  </w:num>
  <w:num w:numId="5" w16cid:durableId="1496144018">
    <w:abstractNumId w:val="3"/>
  </w:num>
  <w:num w:numId="6" w16cid:durableId="504243302">
    <w:abstractNumId w:val="2"/>
  </w:num>
  <w:num w:numId="7" w16cid:durableId="1319916437">
    <w:abstractNumId w:val="8"/>
  </w:num>
  <w:num w:numId="8" w16cid:durableId="1168132536">
    <w:abstractNumId w:val="13"/>
  </w:num>
  <w:num w:numId="9" w16cid:durableId="611666351">
    <w:abstractNumId w:val="1"/>
  </w:num>
  <w:num w:numId="10" w16cid:durableId="569661019">
    <w:abstractNumId w:val="7"/>
  </w:num>
  <w:num w:numId="11" w16cid:durableId="474957656">
    <w:abstractNumId w:val="10"/>
  </w:num>
  <w:num w:numId="12" w16cid:durableId="316422065">
    <w:abstractNumId w:val="9"/>
  </w:num>
  <w:num w:numId="13" w16cid:durableId="1170289040">
    <w:abstractNumId w:val="0"/>
  </w:num>
  <w:num w:numId="14" w16cid:durableId="617834271">
    <w:abstractNumId w:val="11"/>
  </w:num>
  <w:num w:numId="15" w16cid:durableId="1565263276">
    <w:abstractNumId w:val="14"/>
  </w:num>
  <w:num w:numId="16" w16cid:durableId="227619917">
    <w:abstractNumId w:val="4"/>
  </w:num>
  <w:num w:numId="17" w16cid:durableId="582683411">
    <w:abstractNumId w:val="18"/>
  </w:num>
  <w:num w:numId="18" w16cid:durableId="1963224840">
    <w:abstractNumId w:val="12"/>
  </w:num>
  <w:num w:numId="19" w16cid:durableId="1693721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2C"/>
    <w:rsid w:val="000013BD"/>
    <w:rsid w:val="0002019E"/>
    <w:rsid w:val="000261CD"/>
    <w:rsid w:val="0002676B"/>
    <w:rsid w:val="0003221B"/>
    <w:rsid w:val="0003264E"/>
    <w:rsid w:val="00035C6F"/>
    <w:rsid w:val="0004361D"/>
    <w:rsid w:val="00054278"/>
    <w:rsid w:val="0007710B"/>
    <w:rsid w:val="0008026F"/>
    <w:rsid w:val="000A4C51"/>
    <w:rsid w:val="000A6E49"/>
    <w:rsid w:val="000D73D1"/>
    <w:rsid w:val="000F23F3"/>
    <w:rsid w:val="000F3476"/>
    <w:rsid w:val="000F76B4"/>
    <w:rsid w:val="001116A8"/>
    <w:rsid w:val="00117A03"/>
    <w:rsid w:val="00136D6E"/>
    <w:rsid w:val="00146D8E"/>
    <w:rsid w:val="0015603C"/>
    <w:rsid w:val="0016272F"/>
    <w:rsid w:val="001770F8"/>
    <w:rsid w:val="00180D26"/>
    <w:rsid w:val="0018302F"/>
    <w:rsid w:val="001845F5"/>
    <w:rsid w:val="001C4D63"/>
    <w:rsid w:val="001D55E8"/>
    <w:rsid w:val="001E5BA0"/>
    <w:rsid w:val="001F0234"/>
    <w:rsid w:val="00203394"/>
    <w:rsid w:val="00207513"/>
    <w:rsid w:val="002229E4"/>
    <w:rsid w:val="00225D63"/>
    <w:rsid w:val="00245653"/>
    <w:rsid w:val="00265BEA"/>
    <w:rsid w:val="00272E7D"/>
    <w:rsid w:val="002811DE"/>
    <w:rsid w:val="00287BB6"/>
    <w:rsid w:val="00287C2A"/>
    <w:rsid w:val="002A67A1"/>
    <w:rsid w:val="002B17B4"/>
    <w:rsid w:val="002E7732"/>
    <w:rsid w:val="00300420"/>
    <w:rsid w:val="00302008"/>
    <w:rsid w:val="00310435"/>
    <w:rsid w:val="00315DF0"/>
    <w:rsid w:val="0032133C"/>
    <w:rsid w:val="0032755B"/>
    <w:rsid w:val="00337DA3"/>
    <w:rsid w:val="0035439D"/>
    <w:rsid w:val="00360771"/>
    <w:rsid w:val="00383502"/>
    <w:rsid w:val="003842FF"/>
    <w:rsid w:val="00392A97"/>
    <w:rsid w:val="003973C2"/>
    <w:rsid w:val="003A7ED3"/>
    <w:rsid w:val="003B20B0"/>
    <w:rsid w:val="003C6491"/>
    <w:rsid w:val="003D1497"/>
    <w:rsid w:val="003D1E86"/>
    <w:rsid w:val="003F0AEB"/>
    <w:rsid w:val="0040002B"/>
    <w:rsid w:val="00416896"/>
    <w:rsid w:val="00430337"/>
    <w:rsid w:val="0043172C"/>
    <w:rsid w:val="004345BE"/>
    <w:rsid w:val="00445142"/>
    <w:rsid w:val="00446B84"/>
    <w:rsid w:val="00453B5C"/>
    <w:rsid w:val="0046135E"/>
    <w:rsid w:val="00470E1D"/>
    <w:rsid w:val="00470E1F"/>
    <w:rsid w:val="0048424B"/>
    <w:rsid w:val="00500052"/>
    <w:rsid w:val="00512276"/>
    <w:rsid w:val="005166A0"/>
    <w:rsid w:val="00520531"/>
    <w:rsid w:val="00523044"/>
    <w:rsid w:val="005254DF"/>
    <w:rsid w:val="005354CA"/>
    <w:rsid w:val="00541B1D"/>
    <w:rsid w:val="0054251E"/>
    <w:rsid w:val="00570C21"/>
    <w:rsid w:val="00582AF3"/>
    <w:rsid w:val="00584077"/>
    <w:rsid w:val="0058578D"/>
    <w:rsid w:val="005911A6"/>
    <w:rsid w:val="005D1198"/>
    <w:rsid w:val="005D36B4"/>
    <w:rsid w:val="005D749F"/>
    <w:rsid w:val="005E459C"/>
    <w:rsid w:val="005E56F8"/>
    <w:rsid w:val="005F7602"/>
    <w:rsid w:val="00600375"/>
    <w:rsid w:val="00611520"/>
    <w:rsid w:val="00612BB9"/>
    <w:rsid w:val="00613980"/>
    <w:rsid w:val="00615971"/>
    <w:rsid w:val="00625A08"/>
    <w:rsid w:val="006366A6"/>
    <w:rsid w:val="0064216D"/>
    <w:rsid w:val="00663266"/>
    <w:rsid w:val="0067722F"/>
    <w:rsid w:val="006805D0"/>
    <w:rsid w:val="0068608F"/>
    <w:rsid w:val="0069046A"/>
    <w:rsid w:val="0069292D"/>
    <w:rsid w:val="006A197B"/>
    <w:rsid w:val="006A2D66"/>
    <w:rsid w:val="006A55C9"/>
    <w:rsid w:val="006B0B3B"/>
    <w:rsid w:val="006B5DE4"/>
    <w:rsid w:val="006D6B09"/>
    <w:rsid w:val="006E3027"/>
    <w:rsid w:val="006E5091"/>
    <w:rsid w:val="006E79DA"/>
    <w:rsid w:val="006F62FC"/>
    <w:rsid w:val="00704EC0"/>
    <w:rsid w:val="007135F6"/>
    <w:rsid w:val="00713EF9"/>
    <w:rsid w:val="00720A9A"/>
    <w:rsid w:val="007220A3"/>
    <w:rsid w:val="00722767"/>
    <w:rsid w:val="00730F94"/>
    <w:rsid w:val="007561B0"/>
    <w:rsid w:val="00761178"/>
    <w:rsid w:val="00783014"/>
    <w:rsid w:val="00783CDF"/>
    <w:rsid w:val="00784614"/>
    <w:rsid w:val="0079400B"/>
    <w:rsid w:val="007A3D23"/>
    <w:rsid w:val="007B3B33"/>
    <w:rsid w:val="007B443C"/>
    <w:rsid w:val="007B4E64"/>
    <w:rsid w:val="007C53B4"/>
    <w:rsid w:val="007E0D1F"/>
    <w:rsid w:val="007E5B6B"/>
    <w:rsid w:val="007F6C74"/>
    <w:rsid w:val="0081298E"/>
    <w:rsid w:val="008241A1"/>
    <w:rsid w:val="0083372E"/>
    <w:rsid w:val="00833C6F"/>
    <w:rsid w:val="00841FA8"/>
    <w:rsid w:val="008433A5"/>
    <w:rsid w:val="0084639B"/>
    <w:rsid w:val="00851861"/>
    <w:rsid w:val="00855A90"/>
    <w:rsid w:val="00862744"/>
    <w:rsid w:val="00875381"/>
    <w:rsid w:val="00882534"/>
    <w:rsid w:val="0088735C"/>
    <w:rsid w:val="008906F0"/>
    <w:rsid w:val="008937C7"/>
    <w:rsid w:val="008D0357"/>
    <w:rsid w:val="008D4288"/>
    <w:rsid w:val="008E3936"/>
    <w:rsid w:val="009047A8"/>
    <w:rsid w:val="00912698"/>
    <w:rsid w:val="009145C3"/>
    <w:rsid w:val="00925254"/>
    <w:rsid w:val="0093664C"/>
    <w:rsid w:val="00946702"/>
    <w:rsid w:val="0095573F"/>
    <w:rsid w:val="009602A7"/>
    <w:rsid w:val="00972E8D"/>
    <w:rsid w:val="00975DD4"/>
    <w:rsid w:val="00993E58"/>
    <w:rsid w:val="009C7A6A"/>
    <w:rsid w:val="009E251D"/>
    <w:rsid w:val="009E46BB"/>
    <w:rsid w:val="009E6849"/>
    <w:rsid w:val="009F1644"/>
    <w:rsid w:val="009F611D"/>
    <w:rsid w:val="00A0645A"/>
    <w:rsid w:val="00A16266"/>
    <w:rsid w:val="00A20861"/>
    <w:rsid w:val="00A55002"/>
    <w:rsid w:val="00A64996"/>
    <w:rsid w:val="00A655AF"/>
    <w:rsid w:val="00A66590"/>
    <w:rsid w:val="00A779D2"/>
    <w:rsid w:val="00A82CE5"/>
    <w:rsid w:val="00A834D1"/>
    <w:rsid w:val="00A92C57"/>
    <w:rsid w:val="00A932DA"/>
    <w:rsid w:val="00A95D76"/>
    <w:rsid w:val="00A97888"/>
    <w:rsid w:val="00AB66F1"/>
    <w:rsid w:val="00AC17C4"/>
    <w:rsid w:val="00AC361E"/>
    <w:rsid w:val="00AE381E"/>
    <w:rsid w:val="00B03F23"/>
    <w:rsid w:val="00B232E8"/>
    <w:rsid w:val="00B2689F"/>
    <w:rsid w:val="00B51A77"/>
    <w:rsid w:val="00B671A4"/>
    <w:rsid w:val="00B8457C"/>
    <w:rsid w:val="00B912A8"/>
    <w:rsid w:val="00BB4A3F"/>
    <w:rsid w:val="00BB6081"/>
    <w:rsid w:val="00BD1044"/>
    <w:rsid w:val="00BD4D70"/>
    <w:rsid w:val="00BF4027"/>
    <w:rsid w:val="00C0270C"/>
    <w:rsid w:val="00C05896"/>
    <w:rsid w:val="00C10930"/>
    <w:rsid w:val="00C33B5B"/>
    <w:rsid w:val="00C547FD"/>
    <w:rsid w:val="00C63FCF"/>
    <w:rsid w:val="00C64C87"/>
    <w:rsid w:val="00C76D8A"/>
    <w:rsid w:val="00C95E1E"/>
    <w:rsid w:val="00C97A3D"/>
    <w:rsid w:val="00CA0B20"/>
    <w:rsid w:val="00CB323B"/>
    <w:rsid w:val="00CB642C"/>
    <w:rsid w:val="00CD0FE6"/>
    <w:rsid w:val="00CE3851"/>
    <w:rsid w:val="00CE3DD7"/>
    <w:rsid w:val="00D220FB"/>
    <w:rsid w:val="00D26277"/>
    <w:rsid w:val="00D318F8"/>
    <w:rsid w:val="00D332BD"/>
    <w:rsid w:val="00D3513A"/>
    <w:rsid w:val="00D37604"/>
    <w:rsid w:val="00D41432"/>
    <w:rsid w:val="00D45290"/>
    <w:rsid w:val="00D50B42"/>
    <w:rsid w:val="00D74F30"/>
    <w:rsid w:val="00D85DC4"/>
    <w:rsid w:val="00DA080D"/>
    <w:rsid w:val="00DB68FA"/>
    <w:rsid w:val="00DB6BF0"/>
    <w:rsid w:val="00DC7E53"/>
    <w:rsid w:val="00DD7823"/>
    <w:rsid w:val="00DE02C5"/>
    <w:rsid w:val="00DE2E6A"/>
    <w:rsid w:val="00DE305C"/>
    <w:rsid w:val="00DE4DAD"/>
    <w:rsid w:val="00DE7BF3"/>
    <w:rsid w:val="00DF7826"/>
    <w:rsid w:val="00DF7C8E"/>
    <w:rsid w:val="00E219D3"/>
    <w:rsid w:val="00E24CF1"/>
    <w:rsid w:val="00E252B1"/>
    <w:rsid w:val="00E259AB"/>
    <w:rsid w:val="00E270A3"/>
    <w:rsid w:val="00E53FCB"/>
    <w:rsid w:val="00E61735"/>
    <w:rsid w:val="00E73064"/>
    <w:rsid w:val="00E82920"/>
    <w:rsid w:val="00E92D8B"/>
    <w:rsid w:val="00EA3114"/>
    <w:rsid w:val="00EA7BB9"/>
    <w:rsid w:val="00EC1189"/>
    <w:rsid w:val="00ED5DA5"/>
    <w:rsid w:val="00EF5B8F"/>
    <w:rsid w:val="00F07BDF"/>
    <w:rsid w:val="00F111D7"/>
    <w:rsid w:val="00F16E81"/>
    <w:rsid w:val="00F174E1"/>
    <w:rsid w:val="00F322E4"/>
    <w:rsid w:val="00F4127B"/>
    <w:rsid w:val="00F561CC"/>
    <w:rsid w:val="00F635D5"/>
    <w:rsid w:val="00F66CA2"/>
    <w:rsid w:val="00F720B0"/>
    <w:rsid w:val="00F75460"/>
    <w:rsid w:val="00F86AD7"/>
    <w:rsid w:val="00FE5485"/>
    <w:rsid w:val="00FF1202"/>
    <w:rsid w:val="00FF5F7E"/>
    <w:rsid w:val="00FF72D2"/>
    <w:rsid w:val="5294B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9562FE5"/>
  <w15:chartTrackingRefBased/>
  <w15:docId w15:val="{4D0829DD-2EEC-4A9F-B3B1-56CE2DF0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002"/>
  </w:style>
  <w:style w:type="paragraph" w:styleId="Footer">
    <w:name w:val="footer"/>
    <w:basedOn w:val="Normal"/>
    <w:link w:val="FooterChar"/>
    <w:uiPriority w:val="99"/>
    <w:unhideWhenUsed/>
    <w:rsid w:val="00A55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002"/>
  </w:style>
  <w:style w:type="table" w:styleId="TableGrid">
    <w:name w:val="Table Grid"/>
    <w:basedOn w:val="TableNormal"/>
    <w:uiPriority w:val="39"/>
    <w:rsid w:val="00955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573F"/>
    <w:rPr>
      <w:color w:val="666666"/>
    </w:rPr>
  </w:style>
  <w:style w:type="paragraph" w:customStyle="1" w:styleId="JobExperienceTitleLengthStyle">
    <w:name w:val="JobExperienceTitleLengthStyle"/>
    <w:basedOn w:val="Normal"/>
    <w:link w:val="JobExperienceTitleLengthStyleChar"/>
    <w:qFormat/>
    <w:rsid w:val="00625A08"/>
    <w:pPr>
      <w:ind w:left="3686" w:right="424"/>
      <w:jc w:val="both"/>
    </w:pPr>
    <w:rPr>
      <w:rFonts w:ascii="Satoshi" w:hAnsi="Satoshi" w:cs="Arial"/>
      <w:b/>
      <w:sz w:val="24"/>
      <w:szCs w:val="24"/>
      <w:lang w:val="en-US"/>
    </w:rPr>
  </w:style>
  <w:style w:type="character" w:customStyle="1" w:styleId="JobExperienceTitleLengthStyleChar">
    <w:name w:val="JobExperienceTitleLengthStyle Char"/>
    <w:basedOn w:val="DefaultParagraphFont"/>
    <w:link w:val="JobExperienceTitleLengthStyle"/>
    <w:rsid w:val="00625A08"/>
    <w:rPr>
      <w:rFonts w:ascii="Satoshi" w:hAnsi="Satoshi" w:cs="Arial"/>
      <w:b/>
      <w:sz w:val="24"/>
      <w:szCs w:val="24"/>
      <w:lang w:val="en-US"/>
    </w:rPr>
  </w:style>
  <w:style w:type="paragraph" w:customStyle="1" w:styleId="ExperienceDetailsStyle">
    <w:name w:val="ExperienceDetailsStyle"/>
    <w:basedOn w:val="Normal"/>
    <w:link w:val="ExperienceDetailsStyleChar"/>
    <w:qFormat/>
    <w:rsid w:val="000F76B4"/>
    <w:pPr>
      <w:ind w:left="3686" w:right="424"/>
      <w:jc w:val="both"/>
    </w:pPr>
    <w:rPr>
      <w:rFonts w:ascii="Satoshi" w:hAnsi="Satoshi" w:cs="Arial"/>
      <w:sz w:val="24"/>
      <w:szCs w:val="24"/>
      <w:lang w:val="en-US"/>
    </w:rPr>
  </w:style>
  <w:style w:type="character" w:customStyle="1" w:styleId="ExperienceDetailsStyleChar">
    <w:name w:val="ExperienceDetailsStyle Char"/>
    <w:basedOn w:val="DefaultParagraphFont"/>
    <w:link w:val="ExperienceDetailsStyle"/>
    <w:rsid w:val="000F76B4"/>
    <w:rPr>
      <w:rFonts w:ascii="Satoshi" w:hAnsi="Satoshi" w:cs="Arial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A66590"/>
  </w:style>
  <w:style w:type="character" w:styleId="Strong">
    <w:name w:val="Strong"/>
    <w:basedOn w:val="DefaultParagraphFont"/>
    <w:uiPriority w:val="22"/>
    <w:qFormat/>
    <w:rsid w:val="00A66590"/>
    <w:rPr>
      <w:b/>
      <w:bCs/>
    </w:rPr>
  </w:style>
  <w:style w:type="numbering" w:customStyle="1" w:styleId="CurrentList1">
    <w:name w:val="Current List1"/>
    <w:uiPriority w:val="99"/>
    <w:rsid w:val="00F111D7"/>
    <w:pPr>
      <w:numPr>
        <w:numId w:val="3"/>
      </w:numPr>
    </w:pPr>
  </w:style>
  <w:style w:type="paragraph" w:styleId="Revision">
    <w:name w:val="Revision"/>
    <w:hidden/>
    <w:uiPriority w:val="99"/>
    <w:semiHidden/>
    <w:rsid w:val="004842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ly.gronbach\Downloads\Ascent%20-%20Profile%20Template%20-%20Final%20version%2020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71E987AB5AE84F947FE286A2B4E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2F93A-0231-0B46-AFCE-98AB5EE55E95}"/>
      </w:docPartPr>
      <w:docPartBody>
        <w:p w:rsidR="00600375" w:rsidRDefault="00600375">
          <w:pPr>
            <w:pStyle w:val="0B71E987AB5AE84F947FE286A2B4E714"/>
          </w:pPr>
          <w:r w:rsidRPr="00CD14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74C3EB39DD7040A4DD4F5822512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23CE0-EDA7-C84D-9EC7-C8F0F87758BF}"/>
      </w:docPartPr>
      <w:docPartBody>
        <w:p w:rsidR="00600375" w:rsidRDefault="00600375">
          <w:pPr>
            <w:pStyle w:val="2F74C3EB39DD7040A4DD4F58225121AD"/>
          </w:pPr>
          <w:r w:rsidRPr="00CD146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CF0006765C754395DFCAA072D4C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9DF8C-40DC-8A4B-BEB2-B8AFC10CA82A}"/>
      </w:docPartPr>
      <w:docPartBody>
        <w:p w:rsidR="00600375" w:rsidRDefault="00600375">
          <w:pPr>
            <w:pStyle w:val="C7CF0006765C754395DFCAA072D4CB02"/>
          </w:pPr>
          <w:r w:rsidRPr="00160F9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toshi">
    <w:altName w:val="Calibri"/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75"/>
    <w:rsid w:val="000605E9"/>
    <w:rsid w:val="001D55E8"/>
    <w:rsid w:val="0035439D"/>
    <w:rsid w:val="005254DF"/>
    <w:rsid w:val="005D36B4"/>
    <w:rsid w:val="00600375"/>
    <w:rsid w:val="006805D0"/>
    <w:rsid w:val="0072443D"/>
    <w:rsid w:val="009047A8"/>
    <w:rsid w:val="009A4AEA"/>
    <w:rsid w:val="00A77CAF"/>
    <w:rsid w:val="00B8457C"/>
    <w:rsid w:val="00CA5A81"/>
    <w:rsid w:val="00F0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43D"/>
    <w:rPr>
      <w:color w:val="666666"/>
    </w:rPr>
  </w:style>
  <w:style w:type="paragraph" w:customStyle="1" w:styleId="0B71E987AB5AE84F947FE286A2B4E714">
    <w:name w:val="0B71E987AB5AE84F947FE286A2B4E714"/>
  </w:style>
  <w:style w:type="paragraph" w:customStyle="1" w:styleId="2F74C3EB39DD7040A4DD4F58225121AD">
    <w:name w:val="2F74C3EB39DD7040A4DD4F58225121AD"/>
  </w:style>
  <w:style w:type="paragraph" w:customStyle="1" w:styleId="C7CF0006765C754395DFCAA072D4CB02">
    <w:name w:val="C7CF0006765C754395DFCAA072D4CB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A628CDC2596943AC8358805756B5EB" ma:contentTypeVersion="4" ma:contentTypeDescription="Create a new document." ma:contentTypeScope="" ma:versionID="9d9fe8393707139452937ea79eb0b124">
  <xsd:schema xmlns:xsd="http://www.w3.org/2001/XMLSchema" xmlns:xs="http://www.w3.org/2001/XMLSchema" xmlns:p="http://schemas.microsoft.com/office/2006/metadata/properties" xmlns:ns2="0f05e2da-14fb-4ac3-a3f1-14eeccd1c653" targetNamespace="http://schemas.microsoft.com/office/2006/metadata/properties" ma:root="true" ma:fieldsID="9fb5d65a65a868aa8de8c3a8b8198b01" ns2:_="">
    <xsd:import namespace="0f05e2da-14fb-4ac3-a3f1-14eeccd1c6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e2da-14fb-4ac3-a3f1-14eeccd1c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A53E0-1FB0-48BF-9C4C-508AA15B53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FE0EFB-DE62-E745-BFC2-E389BBB3B1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77B9D1-86B1-45E1-A628-8CD3DDBB2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5e2da-14fb-4ac3-a3f1-14eeccd1c6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79B1C7-523F-4C87-A804-33862C3ACA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Ascent - Profile Template - Final version 2025</Template>
  <TotalTime>25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Mateev</dc:creator>
  <cp:keywords/>
  <dc:description/>
  <cp:lastModifiedBy>Ivo Mateev</cp:lastModifiedBy>
  <cp:revision>5</cp:revision>
  <cp:lastPrinted>2025-07-02T12:17:00Z</cp:lastPrinted>
  <dcterms:created xsi:type="dcterms:W3CDTF">2025-11-27T09:00:00Z</dcterms:created>
  <dcterms:modified xsi:type="dcterms:W3CDTF">2026-01-01T19:54:00Z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9bcb2957a1f10e8f9eb0085a3810e47a6248916043929197a509e4f2c8f09ceb</vt:lpwstr>
  </property>
  <property fmtid="{D5CDD505-2E9C-101B-9397-08002B2CF9AE}" pid="3" name="ContentTypeId">
    <vt:lpwstr>0x01010047A628CDC2596943AC8358805756B5EB</vt:lpwstr>
  </property>
  <property fmtid="{D5CDD505-2E9C-101B-9397-08002B2CF9AE}" pid="4" name="MSIP_Label_7c0e942a-8d1b-4808-886b-06471d7c4a1b_Enabled">
    <vt:lpwstr>true</vt:lpwstr>
  </property>
  <property fmtid="{D5CDD505-2E9C-101B-9397-08002B2CF9AE}" pid="5" name="MSIP_Label_7c0e942a-8d1b-4808-886b-06471d7c4a1b_SetDate">
    <vt:lpwstr>2025-02-07T11:07:31Z</vt:lpwstr>
  </property>
  <property fmtid="{D5CDD505-2E9C-101B-9397-08002B2CF9AE}" pid="6" name="MSIP_Label_7c0e942a-8d1b-4808-886b-06471d7c4a1b_Method">
    <vt:lpwstr>Privileged</vt:lpwstr>
  </property>
  <property fmtid="{D5CDD505-2E9C-101B-9397-08002B2CF9AE}" pid="7" name="MSIP_Label_7c0e942a-8d1b-4808-886b-06471d7c4a1b_Name">
    <vt:lpwstr>All Employees</vt:lpwstr>
  </property>
  <property fmtid="{D5CDD505-2E9C-101B-9397-08002B2CF9AE}" pid="8" name="MSIP_Label_7c0e942a-8d1b-4808-886b-06471d7c4a1b_SiteId">
    <vt:lpwstr>93faadee-d156-4a4b-b805-6161d1ff3448</vt:lpwstr>
  </property>
  <property fmtid="{D5CDD505-2E9C-101B-9397-08002B2CF9AE}" pid="9" name="MSIP_Label_7c0e942a-8d1b-4808-886b-06471d7c4a1b_ActionId">
    <vt:lpwstr>a643cbd8-9437-4da1-ba18-38bb8ffd74f8</vt:lpwstr>
  </property>
  <property fmtid="{D5CDD505-2E9C-101B-9397-08002B2CF9AE}" pid="10" name="MSIP_Label_7c0e942a-8d1b-4808-886b-06471d7c4a1b_ContentBits">
    <vt:lpwstr>0</vt:lpwstr>
  </property>
  <property fmtid="{D5CDD505-2E9C-101B-9397-08002B2CF9AE}" pid="11" name="MSIP_Label_7c0e942a-8d1b-4808-886b-06471d7c4a1b_Tag">
    <vt:lpwstr>50, 0, 1, 1</vt:lpwstr>
  </property>
</Properties>
</file>